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F7FCD" w14:textId="02DA23FD" w:rsidR="003213F4" w:rsidRPr="00EF7798" w:rsidRDefault="00F36FB2" w:rsidP="003213F4">
      <w:pPr>
        <w:rPr>
          <w:rFonts w:asciiTheme="majorHAnsi" w:hAnsiTheme="majorHAnsi"/>
        </w:rPr>
      </w:pPr>
      <w:bookmarkStart w:id="0" w:name="_GoBack"/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40832" behindDoc="1" locked="0" layoutInCell="1" allowOverlap="1" wp14:anchorId="6084CAD2" wp14:editId="1EB467C2">
            <wp:simplePos x="0" y="0"/>
            <wp:positionH relativeFrom="column">
              <wp:posOffset>-98002</wp:posOffset>
            </wp:positionH>
            <wp:positionV relativeFrom="paragraph">
              <wp:posOffset>-67098</wp:posOffset>
            </wp:positionV>
            <wp:extent cx="7559040" cy="10828866"/>
            <wp:effectExtent l="0" t="0" r="381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21" cy="1083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6F6CE1D" w14:textId="77777777" w:rsidR="003213F4" w:rsidRPr="00EF7798" w:rsidRDefault="003213F4" w:rsidP="003213F4">
      <w:pPr>
        <w:rPr>
          <w:rFonts w:asciiTheme="majorHAnsi" w:hAnsiTheme="majorHAnsi"/>
        </w:rPr>
      </w:pPr>
    </w:p>
    <w:p w14:paraId="554E04ED" w14:textId="5E5520DA" w:rsidR="003213F4" w:rsidRPr="00EF7798" w:rsidRDefault="003213F4" w:rsidP="003213F4">
      <w:pPr>
        <w:rPr>
          <w:rFonts w:asciiTheme="majorHAnsi" w:hAnsiTheme="majorHAnsi"/>
        </w:rPr>
      </w:pPr>
    </w:p>
    <w:p w14:paraId="2D1FE27F" w14:textId="77777777" w:rsidR="0058332A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79A9F47" wp14:editId="51DD2A61">
                <wp:simplePos x="0" y="0"/>
                <wp:positionH relativeFrom="column">
                  <wp:posOffset>138430</wp:posOffset>
                </wp:positionH>
                <wp:positionV relativeFrom="paragraph">
                  <wp:posOffset>9525</wp:posOffset>
                </wp:positionV>
                <wp:extent cx="4834255" cy="2413000"/>
                <wp:effectExtent l="0" t="0" r="0" b="63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255" cy="24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3FB6" w14:textId="77777777" w:rsidR="003213F4" w:rsidRPr="009B76CB" w:rsidRDefault="003213F4" w:rsidP="003213F4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</w:pP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e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FF0000"/>
                                <w:sz w:val="144"/>
                                <w:szCs w:val="80"/>
                              </w:rPr>
                              <w:t>X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iaSaver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A9F4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.9pt;margin-top:.75pt;width:380.65pt;height:190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" filled="f" stroked="f">
                <v:textbox>
                  <w:txbxContent>
                    <w:p w14:paraId="39BC3FB6" w14:textId="77777777" w:rsidR="003213F4" w:rsidRPr="009B76CB" w:rsidRDefault="003213F4" w:rsidP="003213F4">
                      <w:pPr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</w:pP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e</w:t>
                      </w:r>
                      <w:r w:rsidRPr="009B76CB">
                        <w:rPr>
                          <w:rFonts w:ascii="Gill Sans MT" w:hAnsi="Gill Sans MT"/>
                          <w:b/>
                          <w:color w:val="FF0000"/>
                          <w:sz w:val="144"/>
                          <w:szCs w:val="80"/>
                        </w:rPr>
                        <w:t>X</w:t>
                      </w: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iaSaver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0F947" w14:textId="77777777" w:rsidR="003213F4" w:rsidRPr="00EF7798" w:rsidRDefault="003213F4" w:rsidP="003213F4">
      <w:pPr>
        <w:rPr>
          <w:rFonts w:asciiTheme="majorHAnsi" w:hAnsiTheme="majorHAnsi"/>
        </w:rPr>
      </w:pPr>
    </w:p>
    <w:p w14:paraId="46A7FC26" w14:textId="77777777" w:rsidR="003213F4" w:rsidRPr="00EF7798" w:rsidRDefault="003213F4" w:rsidP="003213F4">
      <w:pPr>
        <w:rPr>
          <w:rFonts w:asciiTheme="majorHAnsi" w:hAnsiTheme="majorHAnsi"/>
        </w:rPr>
      </w:pPr>
    </w:p>
    <w:p w14:paraId="358112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3A0302F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65528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11B6A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13DDBE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CD2ADAF" w14:textId="77777777" w:rsidR="003213F4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7D32F1A" wp14:editId="61CE4C71">
                <wp:simplePos x="0" y="0"/>
                <wp:positionH relativeFrom="column">
                  <wp:posOffset>-3348355</wp:posOffset>
                </wp:positionH>
                <wp:positionV relativeFrom="paragraph">
                  <wp:posOffset>10160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8CD5A" w14:textId="77777777" w:rsidR="003213F4" w:rsidRPr="00B87D29" w:rsidRDefault="009B76CB" w:rsidP="003213F4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Manuel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2F1A" id="Zone de texte 4" o:spid="_x0000_s1027" type="#_x0000_t202" style="position:absolute;margin-left:-263.65pt;margin-top:.8pt;width:268.85pt;height:32.6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KPirgIAAKg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" filled="f" stroked="f">
                <v:textbox>
                  <w:txbxContent>
                    <w:p w14:paraId="5038CD5A" w14:textId="77777777" w:rsidR="003213F4" w:rsidRPr="00B87D29" w:rsidRDefault="009B76CB" w:rsidP="003213F4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Manuel d’utilisation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5DE76D" w14:textId="77777777" w:rsidR="003213F4" w:rsidRPr="00EF7798" w:rsidRDefault="003213F4" w:rsidP="003213F4">
      <w:pPr>
        <w:rPr>
          <w:rFonts w:asciiTheme="majorHAnsi" w:hAnsiTheme="majorHAnsi"/>
        </w:rPr>
      </w:pPr>
    </w:p>
    <w:p w14:paraId="228448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47EA5C7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4E9C8E1" w14:textId="77777777" w:rsidR="003213F4" w:rsidRPr="00EF7798" w:rsidRDefault="003213F4" w:rsidP="003213F4">
      <w:pPr>
        <w:rPr>
          <w:rFonts w:asciiTheme="majorHAnsi" w:hAnsiTheme="majorHAnsi"/>
        </w:rPr>
      </w:pPr>
    </w:p>
    <w:p w14:paraId="17CC01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255F4" w14:textId="77777777" w:rsidR="003213F4" w:rsidRPr="00EF7798" w:rsidRDefault="003213F4" w:rsidP="003213F4">
      <w:pPr>
        <w:rPr>
          <w:rFonts w:asciiTheme="majorHAnsi" w:hAnsiTheme="majorHAnsi"/>
        </w:rPr>
      </w:pPr>
    </w:p>
    <w:p w14:paraId="59B8248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DC29C" w14:textId="18D6A4FC" w:rsidR="003213F4" w:rsidRPr="00EF7798" w:rsidRDefault="003213F4" w:rsidP="003213F4">
      <w:pPr>
        <w:rPr>
          <w:rFonts w:asciiTheme="majorHAnsi" w:hAnsiTheme="majorHAnsi"/>
        </w:rPr>
      </w:pPr>
    </w:p>
    <w:p w14:paraId="0FFF884E" w14:textId="4E6A7033" w:rsidR="003213F4" w:rsidRPr="00EF7798" w:rsidRDefault="003213F4" w:rsidP="003213F4">
      <w:pPr>
        <w:rPr>
          <w:rFonts w:asciiTheme="majorHAnsi" w:hAnsiTheme="majorHAnsi"/>
        </w:rPr>
      </w:pPr>
    </w:p>
    <w:p w14:paraId="591CE390" w14:textId="77777777" w:rsidR="003213F4" w:rsidRPr="00EF7798" w:rsidRDefault="003213F4" w:rsidP="003213F4">
      <w:pPr>
        <w:rPr>
          <w:rFonts w:asciiTheme="majorHAnsi" w:hAnsiTheme="majorHAnsi"/>
        </w:rPr>
      </w:pPr>
    </w:p>
    <w:p w14:paraId="4452F33D" w14:textId="6D0DED8B" w:rsidR="003213F4" w:rsidRPr="00EF7798" w:rsidRDefault="003213F4" w:rsidP="003213F4">
      <w:pPr>
        <w:rPr>
          <w:rFonts w:asciiTheme="majorHAnsi" w:hAnsiTheme="majorHAnsi"/>
        </w:rPr>
      </w:pPr>
    </w:p>
    <w:p w14:paraId="3D4A4287" w14:textId="7D0E137D" w:rsidR="003213F4" w:rsidRPr="00EF7798" w:rsidRDefault="003213F4" w:rsidP="003213F4">
      <w:pPr>
        <w:rPr>
          <w:rFonts w:asciiTheme="majorHAnsi" w:hAnsiTheme="majorHAnsi"/>
        </w:rPr>
      </w:pPr>
    </w:p>
    <w:p w14:paraId="64E706F0" w14:textId="5EF98E7A" w:rsidR="003213F4" w:rsidRPr="00EF7798" w:rsidRDefault="003213F4" w:rsidP="003213F4">
      <w:pPr>
        <w:rPr>
          <w:rFonts w:asciiTheme="majorHAnsi" w:hAnsiTheme="majorHAnsi"/>
        </w:rPr>
      </w:pPr>
    </w:p>
    <w:p w14:paraId="0E02137C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B23DEA" w14:textId="78DC6909" w:rsidR="003213F4" w:rsidRPr="00EF7798" w:rsidRDefault="003213F4" w:rsidP="003213F4">
      <w:pPr>
        <w:rPr>
          <w:rFonts w:asciiTheme="majorHAnsi" w:hAnsiTheme="majorHAnsi"/>
        </w:rPr>
      </w:pPr>
    </w:p>
    <w:p w14:paraId="50FDE085" w14:textId="24BB4D1E" w:rsidR="003213F4" w:rsidRPr="00EF7798" w:rsidRDefault="003213F4" w:rsidP="003213F4">
      <w:pPr>
        <w:rPr>
          <w:rFonts w:asciiTheme="majorHAnsi" w:hAnsiTheme="majorHAnsi"/>
        </w:rPr>
      </w:pPr>
    </w:p>
    <w:p w14:paraId="369B3618" w14:textId="2355B2F8" w:rsidR="003213F4" w:rsidRPr="00EF7798" w:rsidRDefault="003213F4" w:rsidP="003213F4">
      <w:pPr>
        <w:rPr>
          <w:rFonts w:asciiTheme="majorHAnsi" w:hAnsiTheme="majorHAnsi"/>
        </w:rPr>
      </w:pPr>
    </w:p>
    <w:p w14:paraId="7B770B9C" w14:textId="77777777" w:rsidR="003213F4" w:rsidRPr="00EF7798" w:rsidRDefault="003213F4" w:rsidP="003213F4">
      <w:pPr>
        <w:rPr>
          <w:rFonts w:asciiTheme="majorHAnsi" w:hAnsiTheme="majorHAnsi"/>
        </w:rPr>
      </w:pPr>
    </w:p>
    <w:p w14:paraId="21055829" w14:textId="5E79461A" w:rsidR="003213F4" w:rsidRPr="00EF7798" w:rsidRDefault="003213F4" w:rsidP="003213F4">
      <w:pPr>
        <w:rPr>
          <w:rFonts w:asciiTheme="majorHAnsi" w:hAnsiTheme="majorHAnsi"/>
        </w:rPr>
      </w:pPr>
    </w:p>
    <w:p w14:paraId="6513D35E" w14:textId="45BFA909" w:rsidR="003213F4" w:rsidRPr="00EF7798" w:rsidRDefault="003213F4" w:rsidP="003213F4">
      <w:pPr>
        <w:rPr>
          <w:rFonts w:asciiTheme="majorHAnsi" w:hAnsiTheme="majorHAnsi"/>
        </w:rPr>
      </w:pPr>
    </w:p>
    <w:p w14:paraId="44A09903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1AD617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940D92" w14:textId="7950F9EB" w:rsidR="003213F4" w:rsidRPr="00EF7798" w:rsidRDefault="003213F4" w:rsidP="003213F4">
      <w:pPr>
        <w:rPr>
          <w:rFonts w:asciiTheme="majorHAnsi" w:hAnsiTheme="majorHAnsi"/>
        </w:rPr>
      </w:pPr>
    </w:p>
    <w:p w14:paraId="4AD94C0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D461537" w14:textId="77777777" w:rsidR="003213F4" w:rsidRPr="00EF7798" w:rsidRDefault="003213F4" w:rsidP="003213F4">
      <w:pPr>
        <w:rPr>
          <w:rFonts w:asciiTheme="majorHAnsi" w:hAnsiTheme="majorHAnsi"/>
        </w:rPr>
      </w:pPr>
    </w:p>
    <w:p w14:paraId="54A8A32A" w14:textId="77777777" w:rsidR="003213F4" w:rsidRPr="00EF7798" w:rsidRDefault="003213F4" w:rsidP="003213F4">
      <w:pPr>
        <w:rPr>
          <w:rFonts w:asciiTheme="majorHAnsi" w:hAnsiTheme="majorHAnsi"/>
        </w:rPr>
      </w:pPr>
    </w:p>
    <w:p w14:paraId="64886756" w14:textId="3413D09D" w:rsidR="003213F4" w:rsidRPr="00EF7798" w:rsidRDefault="003213F4" w:rsidP="003213F4">
      <w:pPr>
        <w:rPr>
          <w:rFonts w:asciiTheme="majorHAnsi" w:hAnsiTheme="majorHAnsi"/>
        </w:rPr>
      </w:pPr>
    </w:p>
    <w:p w14:paraId="5FF1295A" w14:textId="77777777" w:rsidR="003213F4" w:rsidRPr="00EF7798" w:rsidRDefault="003213F4" w:rsidP="003213F4">
      <w:pPr>
        <w:rPr>
          <w:rFonts w:asciiTheme="majorHAnsi" w:hAnsiTheme="majorHAnsi"/>
        </w:rPr>
      </w:pPr>
    </w:p>
    <w:p w14:paraId="41CC5D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581C8E81" w14:textId="5B3CC6FF" w:rsidR="003213F4" w:rsidRPr="00EF7798" w:rsidRDefault="003213F4" w:rsidP="003213F4">
      <w:pPr>
        <w:rPr>
          <w:rFonts w:asciiTheme="majorHAnsi" w:hAnsiTheme="majorHAnsi"/>
        </w:rPr>
      </w:pPr>
    </w:p>
    <w:p w14:paraId="5A93BF75" w14:textId="1E00EF49" w:rsidR="003213F4" w:rsidRPr="00EF7798" w:rsidRDefault="003213F4" w:rsidP="003213F4">
      <w:pPr>
        <w:rPr>
          <w:rFonts w:asciiTheme="majorHAnsi" w:hAnsiTheme="majorHAnsi"/>
        </w:rPr>
      </w:pPr>
    </w:p>
    <w:p w14:paraId="7124C81D" w14:textId="79ABBF26" w:rsidR="003213F4" w:rsidRPr="00EF7798" w:rsidRDefault="003213F4" w:rsidP="003213F4">
      <w:pPr>
        <w:rPr>
          <w:rFonts w:asciiTheme="majorHAnsi" w:hAnsiTheme="majorHAnsi"/>
        </w:rPr>
      </w:pPr>
    </w:p>
    <w:p w14:paraId="2B1DEDDB" w14:textId="77777777" w:rsidR="003213F4" w:rsidRPr="00EF7798" w:rsidRDefault="003213F4" w:rsidP="003213F4">
      <w:pPr>
        <w:rPr>
          <w:rFonts w:asciiTheme="majorHAnsi" w:hAnsiTheme="majorHAnsi"/>
        </w:rPr>
      </w:pPr>
    </w:p>
    <w:p w14:paraId="363AC4FF" w14:textId="25034352" w:rsidR="003213F4" w:rsidRPr="00EF7798" w:rsidRDefault="003213F4" w:rsidP="003213F4">
      <w:pPr>
        <w:rPr>
          <w:rFonts w:asciiTheme="majorHAnsi" w:hAnsiTheme="majorHAnsi"/>
        </w:rPr>
      </w:pPr>
    </w:p>
    <w:p w14:paraId="07A44DB2" w14:textId="26DBCC04" w:rsidR="003213F4" w:rsidRPr="00EF7798" w:rsidRDefault="00F36FB2" w:rsidP="003213F4">
      <w:pPr>
        <w:rPr>
          <w:rFonts w:asciiTheme="majorHAnsi" w:hAnsiTheme="majorHAnsi"/>
        </w:rPr>
      </w:pPr>
      <w:r w:rsidRPr="00F36FB2">
        <w:rPr>
          <w:rFonts w:asciiTheme="majorHAnsi" w:hAnsiTheme="majorHAnsi"/>
          <w:noProof/>
        </w:rPr>
        <mc:AlternateContent>
          <mc:Choice Requires="wps">
            <w:drawing>
              <wp:anchor distT="91440" distB="91440" distL="137160" distR="137160" simplePos="0" relativeHeight="251684864" behindDoc="0" locked="0" layoutInCell="0" allowOverlap="1" wp14:anchorId="7B8AF130" wp14:editId="1CA635BF">
                <wp:simplePos x="0" y="0"/>
                <wp:positionH relativeFrom="margin">
                  <wp:posOffset>5620385</wp:posOffset>
                </wp:positionH>
                <wp:positionV relativeFrom="margin">
                  <wp:posOffset>8690610</wp:posOffset>
                </wp:positionV>
                <wp:extent cx="1491615" cy="1889760"/>
                <wp:effectExtent l="0" t="8572" r="4762" b="4763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491615" cy="188976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7487ADC4" w14:textId="720426AF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Groupe 8</w:t>
                            </w:r>
                          </w:p>
                          <w:p w14:paraId="244CEA55" w14:textId="242CBFB4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LECOEUR Dorian</w:t>
                            </w:r>
                          </w:p>
                          <w:p w14:paraId="77A30FC1" w14:textId="4F7B6154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DELAHAYE Mathieu</w:t>
                            </w:r>
                          </w:p>
                          <w:p w14:paraId="4B51B286" w14:textId="2A3E370E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BROUET Paul</w:t>
                            </w:r>
                          </w:p>
                          <w:p w14:paraId="3BF6C849" w14:textId="26DF2149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DOSSANG Adrien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AF130" id="Forme automatique 2" o:spid="_x0000_s1028" style="position:absolute;margin-left:442.55pt;margin-top:684.3pt;width:117.45pt;height:148.8pt;rotation:90;z-index:2516848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" o:allowincell="f" fillcolor="#4f81bd [3204]" stroked="f">
                <v:textbox>
                  <w:txbxContent>
                    <w:p w14:paraId="7487ADC4" w14:textId="720426AF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Groupe 8</w:t>
                      </w:r>
                    </w:p>
                    <w:p w14:paraId="244CEA55" w14:textId="242CBFB4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LECOEUR Dorian</w:t>
                      </w:r>
                    </w:p>
                    <w:p w14:paraId="77A30FC1" w14:textId="4F7B6154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DELAHAYE Mathieu</w:t>
                      </w:r>
                    </w:p>
                    <w:p w14:paraId="4B51B286" w14:textId="2A3E370E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BROUET Paul</w:t>
                      </w:r>
                    </w:p>
                    <w:p w14:paraId="3BF6C849" w14:textId="26DF2149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DOSSANG Adrien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45455E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1374338" w14:textId="77777777" w:rsidR="003213F4" w:rsidRPr="00EF7798" w:rsidRDefault="003213F4" w:rsidP="003213F4">
      <w:pPr>
        <w:rPr>
          <w:rFonts w:asciiTheme="majorHAnsi" w:hAnsiTheme="majorHAnsi"/>
        </w:rPr>
      </w:pPr>
    </w:p>
    <w:p w14:paraId="680535DA" w14:textId="68214001" w:rsidR="00F36FB2" w:rsidRDefault="00F36FB2" w:rsidP="003213F4">
      <w:pPr>
        <w:rPr>
          <w:rFonts w:asciiTheme="majorHAnsi" w:hAnsiTheme="majorHAnsi"/>
        </w:rPr>
      </w:pPr>
    </w:p>
    <w:p w14:paraId="101A6AED" w14:textId="506FB1CF" w:rsidR="003213F4" w:rsidRPr="00EF7798" w:rsidRDefault="003213F4" w:rsidP="003213F4">
      <w:pPr>
        <w:rPr>
          <w:rFonts w:asciiTheme="majorHAnsi" w:hAnsiTheme="majorHAnsi"/>
        </w:rPr>
      </w:pPr>
    </w:p>
    <w:p w14:paraId="6084C6AF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C71771" w14:textId="77777777" w:rsidR="003213F4" w:rsidRPr="00EF7798" w:rsidRDefault="003213F4" w:rsidP="003213F4">
      <w:pPr>
        <w:rPr>
          <w:rFonts w:asciiTheme="majorHAnsi" w:hAnsiTheme="majorHAnsi"/>
        </w:rPr>
      </w:pPr>
    </w:p>
    <w:p w14:paraId="50DB2B28" w14:textId="77777777" w:rsidR="003213F4" w:rsidRPr="00EF7798" w:rsidRDefault="003213F4" w:rsidP="003213F4">
      <w:pPr>
        <w:rPr>
          <w:rFonts w:asciiTheme="majorHAnsi" w:hAnsiTheme="majorHAnsi"/>
        </w:rPr>
      </w:pPr>
    </w:p>
    <w:p w14:paraId="031386F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F2D2E49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5572BA" w14:textId="77777777" w:rsidR="003213F4" w:rsidRPr="00EF7798" w:rsidRDefault="003213F4" w:rsidP="003213F4">
      <w:pPr>
        <w:rPr>
          <w:rFonts w:asciiTheme="majorHAnsi" w:hAnsiTheme="majorHAnsi"/>
        </w:rPr>
      </w:pPr>
    </w:p>
    <w:p w14:paraId="201F09A3" w14:textId="77777777" w:rsidR="00EF7798" w:rsidRDefault="00EF7798" w:rsidP="00EF7798">
      <w:pPr>
        <w:pStyle w:val="Citationintense"/>
        <w:rPr>
          <w:sz w:val="52"/>
        </w:rPr>
      </w:pPr>
      <w:r w:rsidRPr="00EF7798">
        <w:rPr>
          <w:sz w:val="52"/>
        </w:rPr>
        <w:t>Un Launcher</w:t>
      </w:r>
    </w:p>
    <w:p w14:paraId="61C1714D" w14:textId="77777777" w:rsidR="00EF7798" w:rsidRDefault="00EF7798" w:rsidP="00EF7798">
      <w:pPr>
        <w:rPr>
          <w:rStyle w:val="Accentuation"/>
        </w:rPr>
      </w:pPr>
      <w:r w:rsidRPr="00EF7798">
        <w:rPr>
          <w:rStyle w:val="Accentuation"/>
        </w:rPr>
        <w:t>Le launcher eXiaSaver vous permet de lancer aléatoirement un fond d’écran à chaque nouvelle exécution, de plus, il vous permet de consulter un registre statistique des derniers lancements !</w:t>
      </w:r>
    </w:p>
    <w:p w14:paraId="552494ED" w14:textId="77777777" w:rsidR="00EF7798" w:rsidRDefault="00EF7798" w:rsidP="00EF7798">
      <w:pPr>
        <w:rPr>
          <w:rStyle w:val="Accentuation"/>
        </w:rPr>
      </w:pPr>
    </w:p>
    <w:p w14:paraId="77722EE5" w14:textId="77777777" w:rsidR="00EF7798" w:rsidRDefault="00EF7798" w:rsidP="00EF7798">
      <w:pPr>
        <w:rPr>
          <w:rStyle w:val="Accentuation"/>
        </w:rPr>
      </w:pPr>
      <w:r>
        <w:rPr>
          <w:rStyle w:val="Accentuation"/>
        </w:rPr>
        <w:t>Pour l’exécuter, la seule commande « exiaSaver » suffit et le programme exécute seul un écran de veille au hasard ainsi que des paramètres associés au hasard.</w:t>
      </w:r>
    </w:p>
    <w:p w14:paraId="727E0F7C" w14:textId="77777777" w:rsidR="00EF7798" w:rsidRDefault="00EF7798" w:rsidP="00EF7798">
      <w:pPr>
        <w:rPr>
          <w:rStyle w:val="Accentuation"/>
        </w:rPr>
      </w:pPr>
    </w:p>
    <w:p w14:paraId="6924F178" w14:textId="77777777" w:rsidR="00EF7798" w:rsidRDefault="00EF7798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67D25C16" wp14:editId="0C2394FB">
            <wp:extent cx="4324350" cy="371475"/>
            <wp:effectExtent l="19050" t="0" r="19050" b="1619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507850" w14:textId="77777777" w:rsidR="009D1CAC" w:rsidRDefault="009D1CAC" w:rsidP="00EF7798">
      <w:pPr>
        <w:rPr>
          <w:rStyle w:val="Accentuation"/>
        </w:rPr>
      </w:pPr>
    </w:p>
    <w:p w14:paraId="2F24683C" w14:textId="77777777" w:rsidR="009D1CAC" w:rsidRDefault="009D1CAC" w:rsidP="00EF7798">
      <w:pPr>
        <w:rPr>
          <w:rStyle w:val="Accentuation"/>
        </w:rPr>
      </w:pPr>
      <w:r>
        <w:rPr>
          <w:rStyle w:val="Accentuation"/>
        </w:rPr>
        <w:t xml:space="preserve">Le mode </w:t>
      </w:r>
      <w:r w:rsidR="00BE24B7">
        <w:rPr>
          <w:rStyle w:val="Accentuation"/>
        </w:rPr>
        <w:t>statistiques est accessible grâce à l’option -stat :</w:t>
      </w:r>
    </w:p>
    <w:p w14:paraId="22BF911A" w14:textId="77777777" w:rsidR="00BE24B7" w:rsidRDefault="00BE24B7" w:rsidP="00EF7798">
      <w:pPr>
        <w:rPr>
          <w:rStyle w:val="Accentuation"/>
        </w:rPr>
      </w:pPr>
    </w:p>
    <w:p w14:paraId="2A2E5AFA" w14:textId="77777777" w:rsidR="009D1CAC" w:rsidRDefault="009D1CAC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4C17249E" wp14:editId="2EE4AD85">
            <wp:extent cx="4676775" cy="295275"/>
            <wp:effectExtent l="19050" t="0" r="28575" b="142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5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F64FC11" w14:textId="77777777" w:rsidR="00BE24B7" w:rsidRDefault="00BE24B7" w:rsidP="00EF7798">
      <w:pPr>
        <w:rPr>
          <w:rStyle w:val="Accentuation"/>
        </w:rPr>
      </w:pPr>
    </w:p>
    <w:p w14:paraId="7026EA72" w14:textId="77777777" w:rsidR="00B206A6" w:rsidRDefault="00B206A6" w:rsidP="00B206A6">
      <w:pPr>
        <w:jc w:val="right"/>
        <w:rPr>
          <w:rStyle w:val="Accentuation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49024" behindDoc="0" locked="0" layoutInCell="1" allowOverlap="1" wp14:anchorId="70EBD902" wp14:editId="22F11891">
            <wp:simplePos x="0" y="0"/>
            <wp:positionH relativeFrom="column">
              <wp:posOffset>4634442</wp:posOffset>
            </wp:positionH>
            <wp:positionV relativeFrom="paragraph">
              <wp:posOffset>7832</wp:posOffset>
            </wp:positionV>
            <wp:extent cx="2686050" cy="1114425"/>
            <wp:effectExtent l="19050" t="0" r="19050" b="3524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14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4B7">
        <w:rPr>
          <w:rStyle w:val="Accentuation"/>
        </w:rPr>
        <w:t>On y retrouve un menu simple</w:t>
      </w:r>
    </w:p>
    <w:p w14:paraId="1FFD0230" w14:textId="77777777" w:rsidR="00B206A6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Permettant</w:t>
      </w:r>
      <w:r>
        <w:rPr>
          <w:rStyle w:val="Accentuation"/>
        </w:rPr>
        <w:t xml:space="preserve"> de sélectionner</w:t>
      </w:r>
    </w:p>
    <w:p w14:paraId="4849BF22" w14:textId="77777777" w:rsidR="00BE24B7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Le</w:t>
      </w:r>
      <w:r>
        <w:rPr>
          <w:rStyle w:val="Accentuation"/>
        </w:rPr>
        <w:t xml:space="preserve"> mode d’affichage </w:t>
      </w:r>
    </w:p>
    <w:p w14:paraId="50365112" w14:textId="77777777" w:rsidR="009D1CAC" w:rsidRPr="00EF7798" w:rsidRDefault="009D1CAC" w:rsidP="00B206A6">
      <w:pPr>
        <w:jc w:val="right"/>
        <w:rPr>
          <w:rStyle w:val="Accentuation"/>
        </w:rPr>
      </w:pPr>
    </w:p>
    <w:p w14:paraId="4ED0F196" w14:textId="77777777" w:rsidR="003213F4" w:rsidRPr="00EF7798" w:rsidRDefault="003213F4" w:rsidP="003213F4">
      <w:pPr>
        <w:rPr>
          <w:rFonts w:asciiTheme="majorHAnsi" w:hAnsiTheme="majorHAnsi"/>
        </w:rPr>
      </w:pPr>
    </w:p>
    <w:p w14:paraId="40D0DD5C" w14:textId="77777777" w:rsidR="00A13224" w:rsidRPr="00EF7798" w:rsidRDefault="00A13224" w:rsidP="003213F4">
      <w:pPr>
        <w:rPr>
          <w:rFonts w:asciiTheme="majorHAnsi" w:hAnsiTheme="majorHAnsi"/>
        </w:rPr>
      </w:pPr>
    </w:p>
    <w:p w14:paraId="27C8F268" w14:textId="77777777" w:rsidR="00A13224" w:rsidRDefault="00A13224" w:rsidP="003213F4">
      <w:pPr>
        <w:rPr>
          <w:rFonts w:asciiTheme="majorHAnsi" w:hAnsiTheme="majorHAnsi"/>
        </w:rPr>
      </w:pPr>
    </w:p>
    <w:p w14:paraId="63084D68" w14:textId="77777777" w:rsidR="009B76CB" w:rsidRDefault="009B76CB" w:rsidP="003213F4">
      <w:pPr>
        <w:rPr>
          <w:rFonts w:asciiTheme="majorHAnsi" w:hAnsiTheme="majorHAnsi"/>
        </w:rPr>
      </w:pPr>
    </w:p>
    <w:p w14:paraId="508E6F83" w14:textId="77777777" w:rsidR="009B76CB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52096" behindDoc="0" locked="0" layoutInCell="1" allowOverlap="1" wp14:anchorId="2CAF9EEF" wp14:editId="68710C8A">
            <wp:simplePos x="0" y="0"/>
            <wp:positionH relativeFrom="column">
              <wp:posOffset>-47625</wp:posOffset>
            </wp:positionH>
            <wp:positionV relativeFrom="paragraph">
              <wp:posOffset>20320</wp:posOffset>
            </wp:positionV>
            <wp:extent cx="2924175" cy="3409950"/>
            <wp:effectExtent l="19050" t="0" r="28575" b="9715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09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358E18A" w14:textId="77777777" w:rsidR="009B76CB" w:rsidRDefault="009B76CB" w:rsidP="003213F4">
      <w:pPr>
        <w:rPr>
          <w:rFonts w:asciiTheme="majorHAnsi" w:hAnsiTheme="majorHAnsi"/>
        </w:rPr>
      </w:pPr>
    </w:p>
    <w:p w14:paraId="03D122A9" w14:textId="77777777" w:rsidR="00B206A6" w:rsidRDefault="00B206A6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En affichant les statistiques on rencontre un menu</w:t>
      </w:r>
      <w:r w:rsidR="009B76CB">
        <w:rPr>
          <w:rFonts w:asciiTheme="majorHAnsi" w:hAnsiTheme="majorHAnsi"/>
        </w:rPr>
        <w:t xml:space="preserve"> ordonnant tous les lancements par date ou par type selon les préférences.</w:t>
      </w:r>
    </w:p>
    <w:p w14:paraId="092B515D" w14:textId="77777777" w:rsidR="009B76CB" w:rsidRDefault="009B76CB" w:rsidP="003213F4">
      <w:pPr>
        <w:rPr>
          <w:rFonts w:asciiTheme="majorHAnsi" w:hAnsiTheme="majorHAnsi"/>
        </w:rPr>
      </w:pPr>
    </w:p>
    <w:p w14:paraId="5DDD1774" w14:textId="77777777" w:rsidR="009B76CB" w:rsidRDefault="009B76CB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Les statistiques recensent tous les lancements effectués </w:t>
      </w:r>
      <w:r w:rsidR="0066710A">
        <w:rPr>
          <w:rFonts w:asciiTheme="majorHAnsi" w:hAnsiTheme="majorHAnsi"/>
        </w:rPr>
        <w:t>précédemment</w:t>
      </w:r>
      <w:r>
        <w:rPr>
          <w:rFonts w:asciiTheme="majorHAnsi" w:hAnsiTheme="majorHAnsi"/>
        </w:rPr>
        <w:t>.</w:t>
      </w:r>
    </w:p>
    <w:p w14:paraId="05D99F9A" w14:textId="77777777" w:rsidR="0066710A" w:rsidRDefault="0066710A" w:rsidP="003213F4">
      <w:pPr>
        <w:rPr>
          <w:rFonts w:asciiTheme="majorHAnsi" w:hAnsiTheme="majorHAnsi"/>
        </w:rPr>
      </w:pPr>
    </w:p>
    <w:p w14:paraId="08CC7DFD" w14:textId="77777777" w:rsidR="0066710A" w:rsidRDefault="0066710A" w:rsidP="003213F4">
      <w:pPr>
        <w:rPr>
          <w:rFonts w:asciiTheme="majorHAnsi" w:hAnsiTheme="majorHAnsi"/>
        </w:rPr>
      </w:pPr>
    </w:p>
    <w:p w14:paraId="2809F860" w14:textId="77777777" w:rsidR="0066710A" w:rsidRDefault="0066710A" w:rsidP="003213F4">
      <w:pPr>
        <w:rPr>
          <w:rFonts w:asciiTheme="majorHAnsi" w:hAnsiTheme="majorHAnsi"/>
        </w:rPr>
      </w:pPr>
    </w:p>
    <w:p w14:paraId="218A4DD3" w14:textId="77777777" w:rsidR="0066710A" w:rsidRDefault="0085260E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On peut également modifier le chemin d’accès aux exécutable des</w:t>
      </w:r>
      <w:r w:rsidR="0037331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écrans de veille</w:t>
      </w:r>
      <w:r w:rsidR="00373315">
        <w:rPr>
          <w:rFonts w:asciiTheme="majorHAnsi" w:hAnsiTheme="majorHAnsi"/>
        </w:rPr>
        <w:t xml:space="preserve"> en modifiant la variable d’environnement EXIAVSAVER_HOME.</w:t>
      </w:r>
    </w:p>
    <w:p w14:paraId="51D84E0D" w14:textId="77777777" w:rsidR="0066710A" w:rsidRDefault="0066710A" w:rsidP="003213F4">
      <w:pPr>
        <w:rPr>
          <w:rFonts w:asciiTheme="majorHAnsi" w:hAnsiTheme="majorHAnsi"/>
        </w:rPr>
      </w:pPr>
    </w:p>
    <w:p w14:paraId="72371D9D" w14:textId="77777777" w:rsidR="0066710A" w:rsidRDefault="0066710A" w:rsidP="003213F4">
      <w:pPr>
        <w:rPr>
          <w:rFonts w:asciiTheme="majorHAnsi" w:hAnsiTheme="majorHAnsi"/>
        </w:rPr>
      </w:pPr>
    </w:p>
    <w:p w14:paraId="47780885" w14:textId="77777777" w:rsidR="0066710A" w:rsidRDefault="0066710A" w:rsidP="003213F4">
      <w:pPr>
        <w:rPr>
          <w:rFonts w:asciiTheme="majorHAnsi" w:hAnsiTheme="majorHAnsi"/>
        </w:rPr>
      </w:pPr>
    </w:p>
    <w:p w14:paraId="62EBB327" w14:textId="77777777" w:rsidR="0066710A" w:rsidRDefault="0066710A" w:rsidP="003213F4">
      <w:pPr>
        <w:rPr>
          <w:rFonts w:asciiTheme="majorHAnsi" w:hAnsiTheme="majorHAnsi"/>
        </w:rPr>
      </w:pPr>
    </w:p>
    <w:p w14:paraId="0744BB09" w14:textId="77777777" w:rsidR="0066710A" w:rsidRDefault="0066710A" w:rsidP="003213F4">
      <w:pPr>
        <w:rPr>
          <w:rFonts w:asciiTheme="majorHAnsi" w:hAnsiTheme="majorHAnsi"/>
        </w:rPr>
      </w:pPr>
    </w:p>
    <w:p w14:paraId="72C7EFE7" w14:textId="77777777" w:rsidR="0066710A" w:rsidRDefault="0066710A" w:rsidP="003213F4">
      <w:pPr>
        <w:rPr>
          <w:rFonts w:asciiTheme="majorHAnsi" w:hAnsiTheme="majorHAnsi"/>
        </w:rPr>
      </w:pPr>
    </w:p>
    <w:p w14:paraId="7B4B747D" w14:textId="77777777" w:rsidR="0066710A" w:rsidRDefault="0066710A" w:rsidP="003213F4">
      <w:pPr>
        <w:rPr>
          <w:rFonts w:asciiTheme="majorHAnsi" w:hAnsiTheme="majorHAnsi"/>
        </w:rPr>
      </w:pPr>
    </w:p>
    <w:p w14:paraId="18C0DE1E" w14:textId="77777777" w:rsidR="0066710A" w:rsidRDefault="0066710A" w:rsidP="003213F4">
      <w:pPr>
        <w:rPr>
          <w:rFonts w:asciiTheme="majorHAnsi" w:hAnsiTheme="majorHAnsi"/>
        </w:rPr>
      </w:pPr>
    </w:p>
    <w:p w14:paraId="3A15DE5E" w14:textId="77777777" w:rsidR="0066710A" w:rsidRDefault="0066710A" w:rsidP="003213F4">
      <w:pPr>
        <w:rPr>
          <w:rFonts w:asciiTheme="majorHAnsi" w:hAnsiTheme="majorHAnsi"/>
        </w:rPr>
      </w:pPr>
    </w:p>
    <w:p w14:paraId="7400A233" w14:textId="77777777" w:rsidR="0066710A" w:rsidRDefault="0066710A" w:rsidP="003213F4">
      <w:pPr>
        <w:rPr>
          <w:rFonts w:asciiTheme="majorHAnsi" w:hAnsiTheme="majorHAnsi"/>
        </w:rPr>
      </w:pPr>
    </w:p>
    <w:p w14:paraId="575B6780" w14:textId="77777777" w:rsidR="0066710A" w:rsidRDefault="0066710A" w:rsidP="003213F4">
      <w:pPr>
        <w:rPr>
          <w:rFonts w:asciiTheme="majorHAnsi" w:hAnsiTheme="majorHAnsi"/>
        </w:rPr>
      </w:pPr>
    </w:p>
    <w:p w14:paraId="689E85C5" w14:textId="77777777" w:rsidR="0066710A" w:rsidRDefault="0066710A" w:rsidP="003213F4">
      <w:pPr>
        <w:rPr>
          <w:rFonts w:asciiTheme="majorHAnsi" w:hAnsiTheme="majorHAnsi"/>
        </w:rPr>
      </w:pPr>
    </w:p>
    <w:p w14:paraId="247EC277" w14:textId="77777777" w:rsidR="0066710A" w:rsidRDefault="0066710A" w:rsidP="003213F4">
      <w:pPr>
        <w:rPr>
          <w:rFonts w:asciiTheme="majorHAnsi" w:hAnsiTheme="majorHAnsi"/>
        </w:rPr>
      </w:pPr>
    </w:p>
    <w:p w14:paraId="2DF71849" w14:textId="77777777" w:rsidR="0066710A" w:rsidRDefault="0066710A" w:rsidP="003213F4">
      <w:pPr>
        <w:rPr>
          <w:rFonts w:asciiTheme="majorHAnsi" w:hAnsiTheme="majorHAnsi"/>
        </w:rPr>
      </w:pPr>
    </w:p>
    <w:p w14:paraId="7B6B862D" w14:textId="77777777" w:rsidR="0066710A" w:rsidRDefault="0066710A" w:rsidP="003213F4">
      <w:pPr>
        <w:rPr>
          <w:rFonts w:asciiTheme="majorHAnsi" w:hAnsiTheme="majorHAnsi"/>
        </w:rPr>
      </w:pPr>
    </w:p>
    <w:p w14:paraId="67076E7F" w14:textId="77777777" w:rsidR="0066710A" w:rsidRDefault="0066710A" w:rsidP="0066710A">
      <w:pPr>
        <w:pStyle w:val="Citationintense"/>
        <w:rPr>
          <w:sz w:val="52"/>
        </w:rPr>
      </w:pPr>
      <w:r>
        <w:rPr>
          <w:sz w:val="52"/>
        </w:rPr>
        <w:t>L’écran</w:t>
      </w:r>
      <w:r w:rsidRPr="0066710A">
        <w:rPr>
          <w:sz w:val="52"/>
        </w:rPr>
        <w:t xml:space="preserve"> de veille statique</w:t>
      </w:r>
    </w:p>
    <w:p w14:paraId="2326EB9C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56192" behindDoc="0" locked="0" layoutInCell="1" allowOverlap="1" wp14:anchorId="71938503" wp14:editId="4362C351">
            <wp:simplePos x="0" y="0"/>
            <wp:positionH relativeFrom="column">
              <wp:posOffset>138642</wp:posOffset>
            </wp:positionH>
            <wp:positionV relativeFrom="paragraph">
              <wp:posOffset>133985</wp:posOffset>
            </wp:positionV>
            <wp:extent cx="2971800" cy="1475068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819C" w14:textId="77777777" w:rsidR="0066710A" w:rsidRDefault="0066710A" w:rsidP="0066710A">
      <w:r>
        <w:t>Il est exécuté par exiaSaver et permet de lire des fichiers au format .pbm pour les afficher centrés dans la console sous forme de caractères pleins ou vides.</w:t>
      </w:r>
    </w:p>
    <w:p w14:paraId="7E5E1183" w14:textId="77777777" w:rsidR="0066710A" w:rsidRDefault="0066710A" w:rsidP="0066710A"/>
    <w:p w14:paraId="79D2D89B" w14:textId="77777777" w:rsidR="00C731AB" w:rsidRDefault="00C731AB" w:rsidP="0066710A">
      <w:r>
        <w:rPr>
          <w:noProof/>
        </w:rPr>
        <w:drawing>
          <wp:anchor distT="0" distB="0" distL="114300" distR="114300" simplePos="0" relativeHeight="251657216" behindDoc="0" locked="0" layoutInCell="1" allowOverlap="1" wp14:anchorId="6B44805A" wp14:editId="3DFCDA95">
            <wp:simplePos x="0" y="0"/>
            <wp:positionH relativeFrom="column">
              <wp:posOffset>3085465</wp:posOffset>
            </wp:positionH>
            <wp:positionV relativeFrom="paragraph">
              <wp:posOffset>3810</wp:posOffset>
            </wp:positionV>
            <wp:extent cx="2810510" cy="1405255"/>
            <wp:effectExtent l="0" t="0" r="8890" b="4445"/>
            <wp:wrapSquare wrapText="bothSides"/>
            <wp:docPr id="9" name="Image 9" descr="https://cdn.discordapp.com/attachments/250237411664199681/258912933549965312/k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50237411664199681/258912933549965312/ki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CA2A1" w14:textId="77777777" w:rsidR="0066710A" w:rsidRDefault="0066710A" w:rsidP="0066710A"/>
    <w:p w14:paraId="4D87B8C1" w14:textId="77777777" w:rsidR="0066710A" w:rsidRDefault="0066710A" w:rsidP="0066710A"/>
    <w:p w14:paraId="6AC79BC7" w14:textId="77777777" w:rsidR="0066710A" w:rsidRDefault="0066710A" w:rsidP="0066710A">
      <w:r>
        <w:t>Il est possible de modifier la variable d’environnement EXIASAVER1_PBM pour modifier le chemin d’accès au dossier contenant les images au format .pbm.</w:t>
      </w:r>
    </w:p>
    <w:p w14:paraId="06B00F11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61312" behindDoc="0" locked="0" layoutInCell="1" allowOverlap="1" wp14:anchorId="60E4F099" wp14:editId="49EF04AF">
            <wp:simplePos x="0" y="0"/>
            <wp:positionH relativeFrom="column">
              <wp:posOffset>122131</wp:posOffset>
            </wp:positionH>
            <wp:positionV relativeFrom="paragraph">
              <wp:posOffset>91863</wp:posOffset>
            </wp:positionV>
            <wp:extent cx="2819400" cy="139954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EB6B3" w14:textId="77777777" w:rsidR="0066710A" w:rsidRDefault="0066710A" w:rsidP="0066710A"/>
    <w:p w14:paraId="1FF3BB5C" w14:textId="77777777" w:rsidR="00C731AB" w:rsidRDefault="00C731AB" w:rsidP="0066710A"/>
    <w:p w14:paraId="64677317" w14:textId="77777777" w:rsidR="00C731AB" w:rsidRDefault="00373315" w:rsidP="0066710A">
      <w:r>
        <w:t>Il est possible de quitter le programme en appuyant sur n’importe quelle touche du clavier.</w:t>
      </w:r>
    </w:p>
    <w:p w14:paraId="6FB71BCF" w14:textId="77777777" w:rsidR="00C731AB" w:rsidRDefault="00C731AB" w:rsidP="0066710A"/>
    <w:p w14:paraId="5EB2C7F6" w14:textId="77777777" w:rsidR="00C731AB" w:rsidRDefault="00C731AB" w:rsidP="0066710A"/>
    <w:p w14:paraId="0BAE1AA3" w14:textId="77777777" w:rsidR="00C731AB" w:rsidRDefault="00C731AB" w:rsidP="0066710A"/>
    <w:p w14:paraId="314092C4" w14:textId="77777777" w:rsidR="00C731AB" w:rsidRDefault="00C731AB" w:rsidP="0066710A"/>
    <w:p w14:paraId="154B41D9" w14:textId="77777777" w:rsidR="00C731AB" w:rsidRDefault="00C731AB" w:rsidP="0066710A"/>
    <w:p w14:paraId="0329D0BE" w14:textId="77777777" w:rsidR="00C731AB" w:rsidRDefault="00C731AB" w:rsidP="0066710A"/>
    <w:p w14:paraId="7639B142" w14:textId="77777777" w:rsidR="00C731AB" w:rsidRDefault="00C731AB" w:rsidP="0066710A"/>
    <w:p w14:paraId="1E521F93" w14:textId="77777777" w:rsidR="00C731AB" w:rsidRDefault="00C731AB" w:rsidP="00C731AB">
      <w:pPr>
        <w:pStyle w:val="Citationintense"/>
        <w:rPr>
          <w:sz w:val="52"/>
          <w:szCs w:val="52"/>
        </w:rPr>
      </w:pPr>
      <w:r w:rsidRPr="00C731AB">
        <w:rPr>
          <w:sz w:val="52"/>
          <w:szCs w:val="52"/>
        </w:rPr>
        <w:t>L’horloge dynamique</w:t>
      </w:r>
    </w:p>
    <w:p w14:paraId="4F9218DA" w14:textId="77777777" w:rsidR="00C731AB" w:rsidRDefault="00C731AB" w:rsidP="00C731AB"/>
    <w:p w14:paraId="32D043DB" w14:textId="77777777" w:rsidR="00C731AB" w:rsidRDefault="00C731AB" w:rsidP="00C731AB">
      <w:r>
        <w:t>Cet écran d veille est également exécuté par exiaSaver, il permet de récupérer l’heure du système et de l’afficher grâce à des fichiers pbm au milieu de l’écran.</w:t>
      </w:r>
    </w:p>
    <w:p w14:paraId="7AC7E82B" w14:textId="77777777" w:rsidR="00C731AB" w:rsidRDefault="00C731AB" w:rsidP="00C731AB"/>
    <w:p w14:paraId="6222C1FD" w14:textId="77777777" w:rsidR="00C731AB" w:rsidRDefault="00C731AB" w:rsidP="00C731AB">
      <w:r>
        <w:rPr>
          <w:noProof/>
        </w:rPr>
        <w:drawing>
          <wp:anchor distT="0" distB="0" distL="114300" distR="114300" simplePos="0" relativeHeight="251663360" behindDoc="0" locked="0" layoutInCell="1" allowOverlap="1" wp14:anchorId="483E6D9D" wp14:editId="1DFFEB44">
            <wp:simplePos x="0" y="0"/>
            <wp:positionH relativeFrom="column">
              <wp:posOffset>231987</wp:posOffset>
            </wp:positionH>
            <wp:positionV relativeFrom="paragraph">
              <wp:posOffset>40852</wp:posOffset>
            </wp:positionV>
            <wp:extent cx="1828800" cy="1828800"/>
            <wp:effectExtent l="0" t="0" r="0" b="0"/>
            <wp:wrapSquare wrapText="bothSides"/>
            <wp:docPr id="11" name="Image 11" descr="https://image.freepik.com/icones-gratuites/horloge-pour-mur-heures_318-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freepik.com/icones-gratuites/horloge-pour-mur-heures_318-328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rafraichissement de l’heure est automatique et la fréquence de rafraichissement est paramétrable dans une variable d’environnement nommée EXIASAVER2_SLEEP.</w:t>
      </w:r>
    </w:p>
    <w:p w14:paraId="6A78F73A" w14:textId="77777777" w:rsidR="00C731AB" w:rsidRDefault="00C731AB" w:rsidP="00C731AB"/>
    <w:p w14:paraId="3DB150A0" w14:textId="77777777" w:rsidR="00C731AB" w:rsidRDefault="00C731AB" w:rsidP="00C731AB">
      <w:r>
        <w:t>Il est également possible de choisir entre 2 tailles d’affichage en changeant la valeur de la variable EXIASAVER2_TAILLE qui peut accueillir les valeurs « 5x3 » ou « </w:t>
      </w:r>
      <w:r w:rsidR="0085260E">
        <w:t>10x6 ».</w:t>
      </w:r>
    </w:p>
    <w:p w14:paraId="566EDAD2" w14:textId="77777777" w:rsidR="0085260E" w:rsidRDefault="0085260E" w:rsidP="00C731AB"/>
    <w:p w14:paraId="75CD9C2D" w14:textId="77777777" w:rsidR="0085260E" w:rsidRDefault="0085260E" w:rsidP="00C731AB">
      <w:r>
        <w:t>Le chemin d’accès aux fichiers pbm est modifiable avec la variable d’environnement EXIASAVER2_PBM.</w:t>
      </w:r>
    </w:p>
    <w:p w14:paraId="6BED6E25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6C2481" wp14:editId="75C157E7">
            <wp:simplePos x="0" y="0"/>
            <wp:positionH relativeFrom="column">
              <wp:posOffset>1037167</wp:posOffset>
            </wp:positionH>
            <wp:positionV relativeFrom="paragraph">
              <wp:posOffset>8890</wp:posOffset>
            </wp:positionV>
            <wp:extent cx="4114800" cy="405581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76EC4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2576" behindDoc="0" locked="0" layoutInCell="1" allowOverlap="1" wp14:anchorId="171D1F65" wp14:editId="534A24A1">
            <wp:simplePos x="0" y="0"/>
            <wp:positionH relativeFrom="column">
              <wp:posOffset>3218815</wp:posOffset>
            </wp:positionH>
            <wp:positionV relativeFrom="paragraph">
              <wp:posOffset>309457</wp:posOffset>
            </wp:positionV>
            <wp:extent cx="4086225" cy="397510"/>
            <wp:effectExtent l="0" t="0" r="9525" b="254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rafraichissement s’effectue après un message ne suivit de points qui avancent montrant le déroulement de l’attente.</w:t>
      </w:r>
      <w:r w:rsidRPr="00BE2AAB">
        <w:rPr>
          <w:noProof/>
        </w:rPr>
        <w:t xml:space="preserve"> </w:t>
      </w:r>
    </w:p>
    <w:p w14:paraId="48510947" w14:textId="77777777" w:rsidR="0085260E" w:rsidRDefault="0085260E" w:rsidP="00C731AB"/>
    <w:p w14:paraId="67DDCBD9" w14:textId="77777777" w:rsidR="0085260E" w:rsidRDefault="0085260E" w:rsidP="00C731AB"/>
    <w:p w14:paraId="42E2229E" w14:textId="77777777" w:rsidR="0085260E" w:rsidRDefault="0085260E" w:rsidP="0085260E">
      <w:pPr>
        <w:pStyle w:val="Citationintense"/>
        <w:rPr>
          <w:sz w:val="52"/>
          <w:szCs w:val="52"/>
        </w:rPr>
      </w:pPr>
      <w:r w:rsidRPr="0085260E">
        <w:rPr>
          <w:sz w:val="52"/>
          <w:szCs w:val="52"/>
        </w:rPr>
        <w:t>L’avion interactif</w:t>
      </w:r>
    </w:p>
    <w:p w14:paraId="7856D89E" w14:textId="77777777" w:rsidR="0085260E" w:rsidRDefault="0085260E" w:rsidP="0085260E"/>
    <w:p w14:paraId="36C121B5" w14:textId="77777777" w:rsidR="0085260E" w:rsidRDefault="0085260E" w:rsidP="0085260E">
      <w:r>
        <w:t>Ce superbe mini jeu vous permet de prendre le control d’un avion pendant votre écran de veille !</w:t>
      </w:r>
    </w:p>
    <w:p w14:paraId="2A36DD6B" w14:textId="77777777" w:rsidR="0085260E" w:rsidRDefault="0085260E" w:rsidP="0085260E"/>
    <w:p w14:paraId="15D92259" w14:textId="77777777" w:rsidR="0085260E" w:rsidRDefault="00373315" w:rsidP="0085260E">
      <w:r>
        <w:rPr>
          <w:noProof/>
        </w:rPr>
        <w:drawing>
          <wp:anchor distT="0" distB="0" distL="114300" distR="114300" simplePos="0" relativeHeight="251666432" behindDoc="0" locked="0" layoutInCell="1" allowOverlap="1" wp14:anchorId="2C02B169" wp14:editId="7E5CC383">
            <wp:simplePos x="0" y="0"/>
            <wp:positionH relativeFrom="column">
              <wp:posOffset>3533563</wp:posOffset>
            </wp:positionH>
            <wp:positionV relativeFrom="paragraph">
              <wp:posOffset>12277</wp:posOffset>
            </wp:positionV>
            <wp:extent cx="3420220" cy="2032000"/>
            <wp:effectExtent l="0" t="0" r="8890" b="6350"/>
            <wp:wrapSquare wrapText="bothSides"/>
            <wp:docPr id="12" name="Image 12" descr="https://cdn.discordapp.com/attachments/256030376412184576/258920850781110272/Capture_du_2016-12-15_12-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56030376412184576/258920850781110272/Capture_du_2016-12-15_12-36-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60E">
        <w:t>En effet, il est possible de choisir la direction du petit avion en appuyant sur une des touche « h », « d », « g » et « b », correspondant respectivement</w:t>
      </w:r>
      <w:r>
        <w:t xml:space="preserve"> à haut, droite, gauche et bas.</w:t>
      </w:r>
    </w:p>
    <w:p w14:paraId="460766F4" w14:textId="77777777" w:rsidR="00373315" w:rsidRDefault="00373315" w:rsidP="0085260E"/>
    <w:p w14:paraId="25058871" w14:textId="77777777" w:rsidR="00373315" w:rsidRDefault="00373315" w:rsidP="0085260E">
      <w:r>
        <w:t>On pourra quitter le programme en appuyant sur la touche « q ».</w:t>
      </w:r>
    </w:p>
    <w:p w14:paraId="60501CCF" w14:textId="1F3361FE" w:rsidR="0085260E" w:rsidRDefault="0085260E" w:rsidP="0085260E"/>
    <w:p w14:paraId="11430D7D" w14:textId="53FF81D2" w:rsidR="009D0A84" w:rsidRDefault="009D0A84" w:rsidP="0085260E"/>
    <w:p w14:paraId="0C24302E" w14:textId="0240D6F6" w:rsidR="009D0A84" w:rsidRDefault="009D0A84" w:rsidP="0085260E"/>
    <w:p w14:paraId="0C833AFE" w14:textId="0FAF1209" w:rsidR="009D0A84" w:rsidRDefault="009D0A84" w:rsidP="0085260E"/>
    <w:p w14:paraId="4A53A6A1" w14:textId="78F42FFE" w:rsidR="009D0A84" w:rsidRDefault="009D0A84" w:rsidP="0085260E"/>
    <w:p w14:paraId="4AE211A4" w14:textId="113F0897" w:rsidR="009D0A84" w:rsidRDefault="009D0A84" w:rsidP="0085260E"/>
    <w:p w14:paraId="3A393D4E" w14:textId="109EA17C" w:rsidR="009D0A84" w:rsidRDefault="009D0A84" w:rsidP="0085260E"/>
    <w:p w14:paraId="30A5BE8E" w14:textId="1DCFEBC3" w:rsidR="009D0A84" w:rsidRDefault="009D0A84" w:rsidP="0085260E"/>
    <w:p w14:paraId="4C9463F7" w14:textId="53FEDADD" w:rsidR="009D0A84" w:rsidRDefault="009D0A84" w:rsidP="0085260E"/>
    <w:p w14:paraId="731F306A" w14:textId="5E11C8EB" w:rsidR="009D0A84" w:rsidRDefault="009D0A84" w:rsidP="0085260E"/>
    <w:p w14:paraId="6B55B4DD" w14:textId="6144EB6C" w:rsidR="009D0A84" w:rsidRDefault="009D0A84" w:rsidP="0085260E"/>
    <w:p w14:paraId="2C087590" w14:textId="45634DC1" w:rsidR="009D0A84" w:rsidRDefault="009D0A84" w:rsidP="0085260E"/>
    <w:p w14:paraId="0DAABE0E" w14:textId="41B6CA05" w:rsidR="009D0A84" w:rsidRDefault="009D0A84" w:rsidP="0085260E"/>
    <w:p w14:paraId="1C70EC39" w14:textId="1CAA78D0" w:rsidR="009D0A84" w:rsidRDefault="009D0A84" w:rsidP="0085260E"/>
    <w:p w14:paraId="52E97BD6" w14:textId="57123650" w:rsidR="009D0A84" w:rsidRDefault="009D0A84" w:rsidP="0085260E"/>
    <w:p w14:paraId="70BA848F" w14:textId="629EC282" w:rsidR="009D0A84" w:rsidRDefault="009D0A84" w:rsidP="0085260E"/>
    <w:p w14:paraId="7F98DA73" w14:textId="3BF37D03" w:rsidR="009D0A84" w:rsidRDefault="009D0A84" w:rsidP="0085260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606DC8" wp14:editId="141B94A0">
                <wp:simplePos x="0" y="0"/>
                <wp:positionH relativeFrom="column">
                  <wp:posOffset>1302384</wp:posOffset>
                </wp:positionH>
                <wp:positionV relativeFrom="paragraph">
                  <wp:posOffset>1276137</wp:posOffset>
                </wp:positionV>
                <wp:extent cx="6140536" cy="3014911"/>
                <wp:effectExtent l="95250" t="381000" r="146050" b="37655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8787">
                          <a:off x="0" y="0"/>
                          <a:ext cx="6140536" cy="3014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5D8171" w14:textId="3CE15051" w:rsidR="009D0A84" w:rsidRPr="009D0A84" w:rsidRDefault="009D0A84" w:rsidP="009D0A84">
                            <w:pPr>
                              <w:jc w:val="center"/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Profitez de la version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premium</w:t>
                            </w:r>
                            <w:r w:rsidR="00B9385C" w:rsidRPr="00B9385C">
                              <w:rPr>
                                <w:b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du logiciel à -50% et débloquez l’écran de veille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« 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horloge dynamique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»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06DC8" id="Zone de texte 16" o:spid="_x0000_s1029" type="#_x0000_t202" style="position:absolute;margin-left:102.55pt;margin-top:100.5pt;width:483.5pt;height:237.4pt;rotation:501118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" filled="f" stroked="f">
                <v:fill o:detectmouseclick="t"/>
                <v:textbox>
                  <w:txbxContent>
                    <w:p w14:paraId="195D8171" w14:textId="3CE15051" w:rsidR="009D0A84" w:rsidRPr="009D0A84" w:rsidRDefault="009D0A84" w:rsidP="009D0A84">
                      <w:pPr>
                        <w:jc w:val="center"/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Profitez de la version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premium</w:t>
                      </w:r>
                      <w:r w:rsidR="00B9385C" w:rsidRPr="00B9385C">
                        <w:rPr>
                          <w:b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du logiciel à -50% et débloquez l’écran de veille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« 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horloge dynamique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»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98970B" wp14:editId="1A0BA8FB">
            <wp:extent cx="2947724" cy="1936750"/>
            <wp:effectExtent l="0" t="0" r="5080" b="6350"/>
            <wp:docPr id="15" name="Image 15" descr="http://kingofwallpapers.com/new/new-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ingofwallpapers.com/new/new-0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95" cy="1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3EFA" w14:textId="16341B0A" w:rsidR="009D0A84" w:rsidRDefault="009D0A84" w:rsidP="0085260E"/>
    <w:p w14:paraId="67FE0A80" w14:textId="4E403CDB" w:rsidR="00B9385C" w:rsidRDefault="00B9385C" w:rsidP="0085260E"/>
    <w:p w14:paraId="116B84E3" w14:textId="6EF24163" w:rsidR="00B9385C" w:rsidRDefault="00B9385C" w:rsidP="0085260E"/>
    <w:p w14:paraId="5EC37198" w14:textId="6FF95983" w:rsidR="00B9385C" w:rsidRDefault="00B9385C" w:rsidP="0085260E"/>
    <w:p w14:paraId="4BEBFA04" w14:textId="6F756EA7" w:rsidR="00B9385C" w:rsidRDefault="00B9385C" w:rsidP="0085260E"/>
    <w:p w14:paraId="0722F588" w14:textId="78810DFD" w:rsidR="00B9385C" w:rsidRDefault="00B9385C" w:rsidP="0085260E"/>
    <w:p w14:paraId="0A029DDF" w14:textId="06F6CEED" w:rsidR="00B9385C" w:rsidRDefault="00B9385C" w:rsidP="0085260E"/>
    <w:p w14:paraId="456CFDEA" w14:textId="2C6EA6DD" w:rsidR="00B9385C" w:rsidRDefault="00B9385C" w:rsidP="0085260E"/>
    <w:p w14:paraId="2C043498" w14:textId="5D173885" w:rsidR="00B9385C" w:rsidRDefault="00B9385C" w:rsidP="0085260E"/>
    <w:p w14:paraId="5EE03D3A" w14:textId="08A481BD" w:rsidR="00B9385C" w:rsidRDefault="00B9385C" w:rsidP="0085260E"/>
    <w:p w14:paraId="2A11E815" w14:textId="61E0303B" w:rsidR="00B9385C" w:rsidRDefault="00B9385C" w:rsidP="0085260E"/>
    <w:p w14:paraId="70A730DB" w14:textId="21CDE793" w:rsidR="00B9385C" w:rsidRDefault="00B9385C" w:rsidP="0085260E"/>
    <w:p w14:paraId="7339AAAC" w14:textId="5FA31CB9" w:rsidR="00B9385C" w:rsidRDefault="00B9385C" w:rsidP="0085260E"/>
    <w:p w14:paraId="0F91C3D8" w14:textId="4CD01AED" w:rsidR="00B9385C" w:rsidRPr="00B9385C" w:rsidRDefault="00B9385C" w:rsidP="0085260E">
      <w:pPr>
        <w:rPr>
          <w:sz w:val="20"/>
        </w:rPr>
      </w:pPr>
      <w:r w:rsidRPr="00B9385C">
        <w:rPr>
          <w:sz w:val="20"/>
        </w:rPr>
        <w:lastRenderedPageBreak/>
        <w:t>*Dans le cadre des conditions générales d’utilisation.</w:t>
      </w:r>
    </w:p>
    <w:sectPr w:rsidR="00B9385C" w:rsidRPr="00B9385C" w:rsidSect="00DE4713"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F32C5E" w14:textId="77777777" w:rsidR="003213F4" w:rsidRDefault="003213F4" w:rsidP="006651C9">
      <w:r>
        <w:separator/>
      </w:r>
    </w:p>
  </w:endnote>
  <w:endnote w:type="continuationSeparator" w:id="0">
    <w:p w14:paraId="171A9E52" w14:textId="77777777" w:rsidR="003213F4" w:rsidRDefault="003213F4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64077" w14:textId="77777777" w:rsidR="003213F4" w:rsidRDefault="003213F4" w:rsidP="006651C9">
      <w:r>
        <w:separator/>
      </w:r>
    </w:p>
  </w:footnote>
  <w:footnote w:type="continuationSeparator" w:id="0">
    <w:p w14:paraId="2ECBB25F" w14:textId="77777777" w:rsidR="003213F4" w:rsidRDefault="003213F4" w:rsidP="006651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F4"/>
    <w:rsid w:val="000326C5"/>
    <w:rsid w:val="000861DC"/>
    <w:rsid w:val="000C5F51"/>
    <w:rsid w:val="00154F18"/>
    <w:rsid w:val="001730CA"/>
    <w:rsid w:val="001A02BE"/>
    <w:rsid w:val="00202362"/>
    <w:rsid w:val="002534DD"/>
    <w:rsid w:val="00255463"/>
    <w:rsid w:val="002A724D"/>
    <w:rsid w:val="002F4FD5"/>
    <w:rsid w:val="003213F4"/>
    <w:rsid w:val="00364ADF"/>
    <w:rsid w:val="00373315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651C9"/>
    <w:rsid w:val="0066710A"/>
    <w:rsid w:val="006B445E"/>
    <w:rsid w:val="007113F3"/>
    <w:rsid w:val="00726528"/>
    <w:rsid w:val="007975A2"/>
    <w:rsid w:val="00807216"/>
    <w:rsid w:val="0085260E"/>
    <w:rsid w:val="0087101A"/>
    <w:rsid w:val="008915FD"/>
    <w:rsid w:val="00901EB1"/>
    <w:rsid w:val="00907377"/>
    <w:rsid w:val="009A6D3D"/>
    <w:rsid w:val="009B76CB"/>
    <w:rsid w:val="009D0A84"/>
    <w:rsid w:val="009D1CAC"/>
    <w:rsid w:val="00A13224"/>
    <w:rsid w:val="00A57B23"/>
    <w:rsid w:val="00AA04D5"/>
    <w:rsid w:val="00AC0341"/>
    <w:rsid w:val="00AF7742"/>
    <w:rsid w:val="00B206A6"/>
    <w:rsid w:val="00B3766B"/>
    <w:rsid w:val="00B859F6"/>
    <w:rsid w:val="00B87D29"/>
    <w:rsid w:val="00B9385C"/>
    <w:rsid w:val="00B95C66"/>
    <w:rsid w:val="00BD6711"/>
    <w:rsid w:val="00BE24B7"/>
    <w:rsid w:val="00BE2AAB"/>
    <w:rsid w:val="00BF0E26"/>
    <w:rsid w:val="00C57FC3"/>
    <w:rsid w:val="00C731AB"/>
    <w:rsid w:val="00D33D2A"/>
    <w:rsid w:val="00D86F3D"/>
    <w:rsid w:val="00D90008"/>
    <w:rsid w:val="00D97D16"/>
    <w:rsid w:val="00DE4713"/>
    <w:rsid w:val="00E5405E"/>
    <w:rsid w:val="00EF7798"/>
    <w:rsid w:val="00F36FB2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255D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F779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F7798"/>
    <w:rPr>
      <w:i/>
      <w:iCs/>
      <w:color w:val="4F81BD" w:themeColor="accent1"/>
    </w:rPr>
  </w:style>
  <w:style w:type="character" w:styleId="Accentuation">
    <w:name w:val="Emphasis"/>
    <w:basedOn w:val="Policepardfaut"/>
    <w:uiPriority w:val="20"/>
    <w:qFormat/>
    <w:rsid w:val="00EF77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6802F4-5492-46EE-A9C7-7C7625E85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5</Pages>
  <Words>397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2016-12-15T09:04:00Z</dcterms:created>
  <dcterms:modified xsi:type="dcterms:W3CDTF">2016-12-15T12:08:00Z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